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:rsidRPr="0005694B" w14:paraId="0DF844A0" w14:textId="77777777" w:rsidTr="000C1E49">
        <w:trPr>
          <w:trHeight w:val="4410"/>
        </w:trPr>
        <w:tc>
          <w:tcPr>
            <w:tcW w:w="3600" w:type="dxa"/>
            <w:vAlign w:val="center"/>
          </w:tcPr>
          <w:p w14:paraId="7F1BD34A" w14:textId="77D8515C" w:rsidR="001B2ABD" w:rsidRPr="0005694B" w:rsidRDefault="008821B9" w:rsidP="002E0BFF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{{Resim}}</w:t>
            </w:r>
          </w:p>
        </w:tc>
        <w:tc>
          <w:tcPr>
            <w:tcW w:w="720" w:type="dxa"/>
          </w:tcPr>
          <w:p w14:paraId="6985BB63" w14:textId="77777777" w:rsidR="001B2ABD" w:rsidRPr="0005694B" w:rsidRDefault="001B2ABD" w:rsidP="000C45FF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183" w:type="dxa"/>
            <w:vAlign w:val="center"/>
          </w:tcPr>
          <w:p w14:paraId="4A72A865" w14:textId="2978597C" w:rsidR="001B2ABD" w:rsidRPr="0005694B" w:rsidRDefault="002E0BFF" w:rsidP="0005694B">
            <w:pPr>
              <w:pStyle w:val="Balk1"/>
              <w:spacing w:line="360" w:lineRule="auto"/>
              <w:rPr>
                <w:rFonts w:ascii="Times New Roman" w:hAnsi="Times New Roman" w:cs="Times New Roman"/>
                <w:sz w:val="56"/>
                <w:szCs w:val="56"/>
              </w:rPr>
            </w:pPr>
            <w:r w:rsidRPr="0005694B">
              <w:rPr>
                <w:rFonts w:ascii="Times New Roman" w:hAnsi="Times New Roman" w:cs="Times New Roman"/>
                <w:sz w:val="56"/>
                <w:szCs w:val="56"/>
              </w:rPr>
              <w:t>{{A</w:t>
            </w:r>
            <w:r w:rsidR="0005694B" w:rsidRPr="0005694B">
              <w:rPr>
                <w:rFonts w:ascii="Times New Roman" w:hAnsi="Times New Roman" w:cs="Times New Roman"/>
                <w:sz w:val="56"/>
                <w:szCs w:val="56"/>
              </w:rPr>
              <w:t>d</w:t>
            </w:r>
            <w:r w:rsidRPr="0005694B">
              <w:rPr>
                <w:rFonts w:ascii="Times New Roman" w:hAnsi="Times New Roman" w:cs="Times New Roman"/>
                <w:sz w:val="56"/>
                <w:szCs w:val="56"/>
              </w:rPr>
              <w:t>_</w:t>
            </w:r>
            <w:r w:rsidR="0005694B" w:rsidRPr="0005694B">
              <w:rPr>
                <w:rFonts w:ascii="Times New Roman" w:hAnsi="Times New Roman" w:cs="Times New Roman"/>
                <w:sz w:val="56"/>
                <w:szCs w:val="56"/>
              </w:rPr>
              <w:t>Soyad</w:t>
            </w:r>
            <w:r w:rsidRPr="0005694B">
              <w:rPr>
                <w:rFonts w:ascii="Times New Roman" w:hAnsi="Times New Roman" w:cs="Times New Roman"/>
                <w:sz w:val="56"/>
                <w:szCs w:val="56"/>
              </w:rPr>
              <w:t>}}</w:t>
            </w:r>
          </w:p>
          <w:p w14:paraId="2BB305F5" w14:textId="26C2A172" w:rsidR="001B2ABD" w:rsidRPr="0005694B" w:rsidRDefault="002E0BFF" w:rsidP="000C1E49">
            <w:pPr>
              <w:pStyle w:val="Altyaz"/>
              <w:rPr>
                <w:rFonts w:ascii="Times New Roman" w:hAnsi="Times New Roman" w:cs="Times New Roman"/>
              </w:rPr>
            </w:pPr>
            <w:r w:rsidRPr="0005694B">
              <w:rPr>
                <w:rFonts w:ascii="Times New Roman" w:hAnsi="Times New Roman" w:cs="Times New Roman"/>
                <w:spacing w:val="1"/>
                <w:w w:val="90"/>
              </w:rPr>
              <w:t>{{</w:t>
            </w:r>
            <w:proofErr w:type="spellStart"/>
            <w:r w:rsidRPr="0005694B">
              <w:rPr>
                <w:rFonts w:ascii="Times New Roman" w:hAnsi="Times New Roman" w:cs="Times New Roman"/>
                <w:spacing w:val="1"/>
                <w:w w:val="90"/>
              </w:rPr>
              <w:t>Hizmet_sinifi</w:t>
            </w:r>
            <w:proofErr w:type="spellEnd"/>
            <w:r w:rsidRPr="0005694B">
              <w:rPr>
                <w:rFonts w:ascii="Times New Roman" w:hAnsi="Times New Roman" w:cs="Times New Roman"/>
                <w:spacing w:val="1"/>
                <w:w w:val="90"/>
              </w:rPr>
              <w:t>}</w:t>
            </w:r>
            <w:r w:rsidRPr="0005694B">
              <w:rPr>
                <w:rFonts w:ascii="Times New Roman" w:hAnsi="Times New Roman" w:cs="Times New Roman"/>
                <w:spacing w:val="10"/>
                <w:w w:val="90"/>
              </w:rPr>
              <w:t>}</w:t>
            </w:r>
          </w:p>
        </w:tc>
      </w:tr>
      <w:tr w:rsidR="001B2ABD" w:rsidRPr="0005694B" w14:paraId="73997E80" w14:textId="77777777" w:rsidTr="00AE7882">
        <w:tc>
          <w:tcPr>
            <w:tcW w:w="3600" w:type="dxa"/>
          </w:tcPr>
          <w:p w14:paraId="3AD4FCA6" w14:textId="540C15E4" w:rsidR="002E0BFF" w:rsidRPr="0005694B" w:rsidRDefault="002E0BFF" w:rsidP="00CB0055">
            <w:pPr>
              <w:pStyle w:val="Balk3"/>
              <w:rPr>
                <w:rFonts w:ascii="Times New Roman" w:hAnsi="Times New Roman" w:cs="Times New Roman"/>
              </w:rPr>
            </w:pPr>
            <w:r w:rsidRPr="0005694B">
              <w:rPr>
                <w:rFonts w:ascii="Times New Roman" w:hAnsi="Times New Roman" w:cs="Times New Roman"/>
              </w:rPr>
              <w:t>Kimlik Bilgileri</w:t>
            </w:r>
          </w:p>
          <w:p w14:paraId="0D513A72" w14:textId="13ECB154" w:rsidR="002E0BFF" w:rsidRPr="0005694B" w:rsidRDefault="002E0BFF" w:rsidP="002E0BFF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T.C. Kimlik No:</w:t>
            </w:r>
            <w:r w:rsidRPr="0005694B">
              <w:rPr>
                <w:rFonts w:ascii="Times New Roman" w:hAnsi="Times New Roman" w:cs="Times New Roman"/>
                <w:sz w:val="20"/>
                <w:szCs w:val="24"/>
              </w:rPr>
              <w:br/>
              <w:t>{{Kimlik_No}}</w:t>
            </w:r>
          </w:p>
          <w:p w14:paraId="294042FA" w14:textId="77777777" w:rsidR="002E0BFF" w:rsidRPr="0005694B" w:rsidRDefault="002E0BFF" w:rsidP="002E0BFF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029DA2A8" w14:textId="3F789452" w:rsidR="002E0BFF" w:rsidRPr="0005694B" w:rsidRDefault="002E0BFF" w:rsidP="002E0BFF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Doğum Yeri / Tarihi:</w:t>
            </w:r>
          </w:p>
          <w:p w14:paraId="72639FF2" w14:textId="0C1AC799" w:rsidR="002E0BFF" w:rsidRPr="0005694B" w:rsidRDefault="002E0BFF" w:rsidP="002E0BFF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{{Dogum_Yeri}} / {{Dogum_Tarihi}}</w:t>
            </w:r>
          </w:p>
          <w:sdt>
            <w:sdtPr>
              <w:rPr>
                <w:rFonts w:ascii="Times New Roman" w:hAnsi="Times New Roman" w:cs="Times New Roman"/>
              </w:rPr>
              <w:id w:val="-1954003311"/>
              <w:placeholder>
                <w:docPart w:val="7531644F61A0443582307E53BA6A3EE6"/>
              </w:placeholder>
              <w:temporary/>
              <w:showingPlcHdr/>
              <w15:appearance w15:val="hidden"/>
            </w:sdtPr>
            <w:sdtContent>
              <w:p w14:paraId="4C2F5A1A" w14:textId="17ED3882" w:rsidR="00036450" w:rsidRPr="0005694B" w:rsidRDefault="00CB0055" w:rsidP="00CB0055">
                <w:pPr>
                  <w:pStyle w:val="Balk3"/>
                  <w:rPr>
                    <w:rFonts w:ascii="Times New Roman" w:hAnsi="Times New Roman" w:cs="Times New Roman"/>
                  </w:rPr>
                </w:pPr>
                <w:r w:rsidRPr="0005694B">
                  <w:rPr>
                    <w:rFonts w:ascii="Times New Roman" w:hAnsi="Times New Roman" w:cs="Times New Roman"/>
                    <w:lang w:bidi="tr-TR"/>
                  </w:rPr>
                  <w:t>İletişim</w:t>
                </w:r>
              </w:p>
            </w:sdtContent>
          </w:sdt>
          <w:sdt>
            <w:sdtPr>
              <w:rPr>
                <w:rFonts w:ascii="Times New Roman" w:hAnsi="Times New Roman" w:cs="Times New Roman"/>
                <w:sz w:val="20"/>
                <w:szCs w:val="24"/>
              </w:rPr>
              <w:id w:val="1111563247"/>
              <w:placeholder>
                <w:docPart w:val="66FE7AF5605C48F6BB6129250C6EE3EE"/>
              </w:placeholder>
              <w:temporary/>
              <w:showingPlcHdr/>
              <w15:appearance w15:val="hidden"/>
            </w:sdtPr>
            <w:sdtContent>
              <w:p w14:paraId="4FA06C1D" w14:textId="77777777" w:rsidR="004D3011" w:rsidRPr="0005694B" w:rsidRDefault="004D3011" w:rsidP="004D3011">
                <w:pPr>
                  <w:rPr>
                    <w:rFonts w:ascii="Times New Roman" w:hAnsi="Times New Roman" w:cs="Times New Roman"/>
                    <w:sz w:val="20"/>
                    <w:szCs w:val="24"/>
                  </w:rPr>
                </w:pPr>
                <w:r w:rsidRPr="0005694B">
                  <w:rPr>
                    <w:rFonts w:ascii="Times New Roman" w:hAnsi="Times New Roman" w:cs="Times New Roman"/>
                    <w:sz w:val="20"/>
                    <w:szCs w:val="24"/>
                    <w:lang w:bidi="tr-TR"/>
                  </w:rPr>
                  <w:t>TELEFON:</w:t>
                </w:r>
              </w:p>
            </w:sdtContent>
          </w:sdt>
          <w:p w14:paraId="5860781D" w14:textId="366B30E5" w:rsidR="004D3011" w:rsidRPr="0005694B" w:rsidRDefault="002E0BFF" w:rsidP="004D3011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{{Cep_Telefon}}</w:t>
            </w:r>
          </w:p>
          <w:p w14:paraId="07ECD9BD" w14:textId="77777777" w:rsidR="004D3011" w:rsidRPr="0005694B" w:rsidRDefault="004D3011" w:rsidP="004D3011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sdt>
            <w:sdtPr>
              <w:rPr>
                <w:rFonts w:ascii="Times New Roman" w:hAnsi="Times New Roman" w:cs="Times New Roman"/>
                <w:sz w:val="20"/>
                <w:szCs w:val="24"/>
              </w:rPr>
              <w:id w:val="-240260293"/>
              <w:placeholder>
                <w:docPart w:val="F757371A81A3458797092B4C01CCAEA9"/>
              </w:placeholder>
              <w:temporary/>
              <w:showingPlcHdr/>
              <w15:appearance w15:val="hidden"/>
            </w:sdtPr>
            <w:sdtContent>
              <w:p w14:paraId="28DE9DB8" w14:textId="77777777" w:rsidR="004D3011" w:rsidRPr="0005694B" w:rsidRDefault="004D3011" w:rsidP="004D3011">
                <w:pPr>
                  <w:rPr>
                    <w:rFonts w:ascii="Times New Roman" w:hAnsi="Times New Roman" w:cs="Times New Roman"/>
                    <w:sz w:val="20"/>
                    <w:szCs w:val="24"/>
                  </w:rPr>
                </w:pPr>
                <w:r w:rsidRPr="0005694B">
                  <w:rPr>
                    <w:rFonts w:ascii="Times New Roman" w:hAnsi="Times New Roman" w:cs="Times New Roman"/>
                    <w:sz w:val="20"/>
                    <w:szCs w:val="24"/>
                    <w:lang w:bidi="tr-TR"/>
                  </w:rPr>
                  <w:t>E-POSTA:</w:t>
                </w:r>
              </w:p>
            </w:sdtContent>
          </w:sdt>
          <w:p w14:paraId="7F5563B2" w14:textId="637A1F3F" w:rsidR="00036450" w:rsidRPr="0005694B" w:rsidRDefault="002E0BFF" w:rsidP="004D3011">
            <w:pPr>
              <w:rPr>
                <w:rStyle w:val="Kpr"/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{{E_posta}}</w:t>
            </w:r>
          </w:p>
          <w:p w14:paraId="149252E1" w14:textId="558486FA" w:rsidR="004D3011" w:rsidRPr="0005694B" w:rsidRDefault="004D3011" w:rsidP="004D3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C824001" w14:textId="77777777" w:rsidR="001B2ABD" w:rsidRPr="0005694B" w:rsidRDefault="001B2ABD" w:rsidP="000C45FF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183" w:type="dxa"/>
          </w:tcPr>
          <w:p w14:paraId="3BDE3E08" w14:textId="63E21C6C" w:rsidR="001B2ABD" w:rsidRPr="0005694B" w:rsidRDefault="002E0BFF" w:rsidP="00036450">
            <w:pPr>
              <w:pStyle w:val="Balk2"/>
              <w:rPr>
                <w:rFonts w:ascii="Times New Roman" w:hAnsi="Times New Roman" w:cs="Times New Roman"/>
              </w:rPr>
            </w:pPr>
            <w:r w:rsidRPr="0005694B">
              <w:rPr>
                <w:rFonts w:ascii="Times New Roman" w:hAnsi="Times New Roman" w:cs="Times New Roman"/>
              </w:rPr>
              <w:t>Kadro ve Kurumsal bilgiler</w:t>
            </w:r>
          </w:p>
          <w:p w14:paraId="57FE8050" w14:textId="3C3FC8C7" w:rsidR="00036450" w:rsidRPr="0005694B" w:rsidRDefault="00C41172" w:rsidP="00C41172">
            <w:pPr>
              <w:pStyle w:val="Balk4"/>
              <w:spacing w:line="360" w:lineRule="auto"/>
              <w:rPr>
                <w:rFonts w:ascii="Times New Roman" w:hAnsi="Times New Roman" w:cs="Times New Roman"/>
                <w:b w:val="0"/>
                <w:bCs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b w:val="0"/>
                <w:bCs/>
                <w:sz w:val="20"/>
                <w:szCs w:val="24"/>
              </w:rPr>
              <w:t xml:space="preserve">Kadro </w:t>
            </w:r>
            <w:r w:rsidR="000C1E49" w:rsidRPr="0005694B">
              <w:rPr>
                <w:rFonts w:ascii="Times New Roman" w:hAnsi="Times New Roman" w:cs="Times New Roman"/>
                <w:b w:val="0"/>
                <w:bCs/>
                <w:sz w:val="20"/>
                <w:szCs w:val="24"/>
              </w:rPr>
              <w:t>Unvanı</w:t>
            </w:r>
            <w:r w:rsidRPr="0005694B">
              <w:rPr>
                <w:rFonts w:ascii="Times New Roman" w:hAnsi="Times New Roman" w:cs="Times New Roman"/>
                <w:b w:val="0"/>
                <w:bCs/>
                <w:sz w:val="20"/>
                <w:szCs w:val="24"/>
              </w:rPr>
              <w:t xml:space="preserve">: </w:t>
            </w:r>
            <w:r w:rsidR="002E0BFF" w:rsidRPr="0005694B">
              <w:rPr>
                <w:rFonts w:ascii="Times New Roman" w:hAnsi="Times New Roman" w:cs="Times New Roman"/>
                <w:b w:val="0"/>
                <w:bCs/>
                <w:sz w:val="20"/>
                <w:szCs w:val="24"/>
              </w:rPr>
              <w:t>{{</w:t>
            </w:r>
            <w:r w:rsidRPr="0005694B">
              <w:rPr>
                <w:rFonts w:ascii="Times New Roman" w:hAnsi="Times New Roman" w:cs="Times New Roman"/>
                <w:b w:val="0"/>
                <w:bCs/>
                <w:sz w:val="20"/>
                <w:szCs w:val="24"/>
              </w:rPr>
              <w:t>Kadro_Unvani</w:t>
            </w:r>
            <w:r w:rsidR="002E0BFF" w:rsidRPr="0005694B">
              <w:rPr>
                <w:rFonts w:ascii="Times New Roman" w:hAnsi="Times New Roman" w:cs="Times New Roman"/>
                <w:b w:val="0"/>
                <w:bCs/>
                <w:sz w:val="20"/>
                <w:szCs w:val="24"/>
              </w:rPr>
              <w:t>}}</w:t>
            </w:r>
          </w:p>
          <w:p w14:paraId="7141A66D" w14:textId="002E4758" w:rsidR="00C41172" w:rsidRPr="0005694B" w:rsidRDefault="00C41172" w:rsidP="00C4117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Memuriyete Başlama Tarihi: {{Memuriyete_Baslama_Tarihi}}</w:t>
            </w:r>
          </w:p>
          <w:p w14:paraId="598D5ADF" w14:textId="2004AB0B" w:rsidR="00036450" w:rsidRPr="0005694B" w:rsidRDefault="00C41172" w:rsidP="00C41172">
            <w:pPr>
              <w:pStyle w:val="Tarih"/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Kurum Sicil No: {{Kurum_Sicil_No}}</w:t>
            </w:r>
          </w:p>
          <w:p w14:paraId="1EE406BD" w14:textId="072CC2BF" w:rsidR="004D3011" w:rsidRPr="0005694B" w:rsidRDefault="00C41172" w:rsidP="00C4117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  <w:lang w:bidi="tr-TR"/>
              </w:rPr>
              <w:t>Görev Yeri: {{Gorev_Yeri}}</w:t>
            </w:r>
          </w:p>
          <w:p w14:paraId="2CE33F74" w14:textId="77777777" w:rsidR="00036450" w:rsidRPr="0005694B" w:rsidRDefault="00036450" w:rsidP="00036450">
            <w:pPr>
              <w:rPr>
                <w:rFonts w:ascii="Times New Roman" w:hAnsi="Times New Roman" w:cs="Times New Roman"/>
              </w:rPr>
            </w:pPr>
          </w:p>
          <w:sdt>
            <w:sdtPr>
              <w:rPr>
                <w:rFonts w:ascii="Times New Roman" w:hAnsi="Times New Roman" w:cs="Times New Roman"/>
              </w:rPr>
              <w:id w:val="997619596"/>
              <w:placeholder>
                <w:docPart w:val="F990B89E6BCF42A1864972C4DC317C8D"/>
              </w:placeholder>
              <w:temporary/>
              <w:showingPlcHdr/>
              <w15:appearance w15:val="hidden"/>
            </w:sdtPr>
            <w:sdtContent>
              <w:p w14:paraId="1CBFF470" w14:textId="77777777" w:rsidR="002E0BFF" w:rsidRPr="0005694B" w:rsidRDefault="002E0BFF" w:rsidP="002E0BFF">
                <w:pPr>
                  <w:pStyle w:val="Balk2"/>
                  <w:rPr>
                    <w:rFonts w:ascii="Times New Roman" w:hAnsi="Times New Roman" w:cs="Times New Roman"/>
                  </w:rPr>
                </w:pPr>
                <w:r w:rsidRPr="0005694B">
                  <w:rPr>
                    <w:rFonts w:ascii="Times New Roman" w:hAnsi="Times New Roman" w:cs="Times New Roman"/>
                    <w:lang w:bidi="tr-TR"/>
                  </w:rPr>
                  <w:t>EĞİTİM</w:t>
                </w:r>
              </w:p>
            </w:sdtContent>
          </w:sdt>
          <w:p w14:paraId="0B112244" w14:textId="3CFB3929" w:rsidR="002E0BFF" w:rsidRPr="0005694B" w:rsidRDefault="00C41172" w:rsidP="00C41172">
            <w:pPr>
              <w:pStyle w:val="Balk4"/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{{Mezun_Olunan_Okul}</w:t>
            </w:r>
            <w:r w:rsidR="002E0BFF" w:rsidRPr="0005694B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  <w:p w14:paraId="2B5C394F" w14:textId="62F79987" w:rsidR="002E0BFF" w:rsidRPr="0005694B" w:rsidRDefault="00C41172" w:rsidP="00C41172">
            <w:pPr>
              <w:pStyle w:val="Tarih"/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{{Mezun_Olunan_Fakülte}}</w:t>
            </w:r>
          </w:p>
          <w:p w14:paraId="459A7219" w14:textId="2A5F44F6" w:rsidR="002E0BFF" w:rsidRPr="0005694B" w:rsidRDefault="00C41172" w:rsidP="00C4117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{{Mezuniyet_Tarihi}} / {{Diploma_No}}</w:t>
            </w:r>
          </w:p>
          <w:p w14:paraId="4EB850AC" w14:textId="23E54B97" w:rsidR="002E0BFF" w:rsidRPr="0005694B" w:rsidRDefault="002E0BFF" w:rsidP="00C4117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26B91454" w14:textId="70DAAE5F" w:rsidR="00C41172" w:rsidRPr="0005694B" w:rsidRDefault="00C41172" w:rsidP="00C41172">
            <w:pPr>
              <w:pStyle w:val="Balk4"/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{{Mezun_Olunan_Okul_2}}</w:t>
            </w:r>
          </w:p>
          <w:p w14:paraId="254D9E8D" w14:textId="6C900069" w:rsidR="00C41172" w:rsidRPr="0005694B" w:rsidRDefault="00C41172" w:rsidP="00C41172">
            <w:pPr>
              <w:pStyle w:val="Tarih"/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{{Mezun_Olunan_Fakülte_2}}</w:t>
            </w:r>
          </w:p>
          <w:p w14:paraId="2DC85E5E" w14:textId="65CAA4F7" w:rsidR="00C41172" w:rsidRPr="0005694B" w:rsidRDefault="00C41172" w:rsidP="00C4117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05694B">
              <w:rPr>
                <w:rFonts w:ascii="Times New Roman" w:hAnsi="Times New Roman" w:cs="Times New Roman"/>
                <w:sz w:val="20"/>
                <w:szCs w:val="24"/>
              </w:rPr>
              <w:t>{{Mezuniyet_Tarihi_2}} / {{Diploma_No_2}}</w:t>
            </w:r>
          </w:p>
          <w:p w14:paraId="0FFBB0B4" w14:textId="77777777" w:rsidR="002E0BFF" w:rsidRPr="0005694B" w:rsidRDefault="002E0BFF" w:rsidP="002E0BFF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65E8596C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0D47452A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48A0D15B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139090AB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330FC9C4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73D8BB56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47C1AD8A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58229765" w14:textId="77777777" w:rsidR="002E0BFF" w:rsidRPr="0005694B" w:rsidRDefault="002E0BFF" w:rsidP="004D3011">
            <w:pPr>
              <w:rPr>
                <w:rFonts w:ascii="Times New Roman" w:hAnsi="Times New Roman" w:cs="Times New Roman"/>
                <w:color w:val="000000" w:themeColor="text1"/>
                <w:lang w:bidi="tr-TR"/>
              </w:rPr>
            </w:pPr>
          </w:p>
          <w:p w14:paraId="0452B294" w14:textId="443921D1" w:rsidR="002E0BFF" w:rsidRPr="0005694B" w:rsidRDefault="002E0BFF" w:rsidP="004D3011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</w:tbl>
    <w:p w14:paraId="6296F12E" w14:textId="77777777" w:rsidR="00A346B4" w:rsidRPr="0005694B" w:rsidRDefault="00A346B4" w:rsidP="000C45FF">
      <w:pPr>
        <w:tabs>
          <w:tab w:val="left" w:pos="990"/>
        </w:tabs>
        <w:rPr>
          <w:rFonts w:ascii="Times New Roman" w:hAnsi="Times New Roman" w:cs="Times New Roman"/>
        </w:rPr>
      </w:pPr>
    </w:p>
    <w:sectPr w:rsidR="00A346B4" w:rsidRPr="0005694B" w:rsidSect="00AE7882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566E1" w14:textId="77777777" w:rsidR="00500FC0" w:rsidRPr="000C1E49" w:rsidRDefault="00500FC0" w:rsidP="000C45FF">
      <w:r w:rsidRPr="000C1E49">
        <w:separator/>
      </w:r>
    </w:p>
  </w:endnote>
  <w:endnote w:type="continuationSeparator" w:id="0">
    <w:p w14:paraId="27FE460F" w14:textId="77777777" w:rsidR="00500FC0" w:rsidRPr="000C1E49" w:rsidRDefault="00500FC0" w:rsidP="000C45FF">
      <w:r w:rsidRPr="000C1E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D408D" w14:textId="77777777" w:rsidR="00500FC0" w:rsidRPr="000C1E49" w:rsidRDefault="00500FC0" w:rsidP="000C45FF">
      <w:r w:rsidRPr="000C1E49">
        <w:separator/>
      </w:r>
    </w:p>
  </w:footnote>
  <w:footnote w:type="continuationSeparator" w:id="0">
    <w:p w14:paraId="5FF60934" w14:textId="77777777" w:rsidR="00500FC0" w:rsidRPr="000C1E49" w:rsidRDefault="00500FC0" w:rsidP="000C45FF">
      <w:r w:rsidRPr="000C1E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623F5" w14:textId="77777777" w:rsidR="000C45FF" w:rsidRPr="000C1E49" w:rsidRDefault="000C45FF">
    <w:pPr>
      <w:pStyle w:val="stBilgi"/>
    </w:pPr>
    <w:r w:rsidRPr="000C1E49">
      <w:rPr>
        <w:noProof/>
        <w:lang w:bidi="tr-TR"/>
      </w:rPr>
      <w:drawing>
        <wp:anchor distT="0" distB="0" distL="114300" distR="114300" simplePos="0" relativeHeight="251658240" behindDoc="1" locked="0" layoutInCell="1" allowOverlap="1" wp14:anchorId="79427B91" wp14:editId="068B6FA7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Grafik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FF"/>
    <w:rsid w:val="00036450"/>
    <w:rsid w:val="0005694B"/>
    <w:rsid w:val="00094499"/>
    <w:rsid w:val="000C1E49"/>
    <w:rsid w:val="000C45FF"/>
    <w:rsid w:val="000E24DF"/>
    <w:rsid w:val="000E3FD1"/>
    <w:rsid w:val="00112054"/>
    <w:rsid w:val="001352AA"/>
    <w:rsid w:val="0014623D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E0BFF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2342"/>
    <w:rsid w:val="004C63E4"/>
    <w:rsid w:val="004D1DF6"/>
    <w:rsid w:val="004D3011"/>
    <w:rsid w:val="004E2BA5"/>
    <w:rsid w:val="00500FC0"/>
    <w:rsid w:val="005262AC"/>
    <w:rsid w:val="00554B8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856CF1"/>
    <w:rsid w:val="008821B9"/>
    <w:rsid w:val="00906CFC"/>
    <w:rsid w:val="009260CD"/>
    <w:rsid w:val="00952C25"/>
    <w:rsid w:val="00A2118D"/>
    <w:rsid w:val="00A346B4"/>
    <w:rsid w:val="00AD76E2"/>
    <w:rsid w:val="00AE7882"/>
    <w:rsid w:val="00B20152"/>
    <w:rsid w:val="00B359E4"/>
    <w:rsid w:val="00B57D98"/>
    <w:rsid w:val="00B70850"/>
    <w:rsid w:val="00C066B6"/>
    <w:rsid w:val="00C20F09"/>
    <w:rsid w:val="00C37BA1"/>
    <w:rsid w:val="00C41172"/>
    <w:rsid w:val="00C4674C"/>
    <w:rsid w:val="00C506CF"/>
    <w:rsid w:val="00C72BED"/>
    <w:rsid w:val="00C9578B"/>
    <w:rsid w:val="00CB0055"/>
    <w:rsid w:val="00CB2DE7"/>
    <w:rsid w:val="00D219EE"/>
    <w:rsid w:val="00D2522B"/>
    <w:rsid w:val="00D422DE"/>
    <w:rsid w:val="00D43A10"/>
    <w:rsid w:val="00D50003"/>
    <w:rsid w:val="00D5459D"/>
    <w:rsid w:val="00D937C9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2A51D"/>
  <w14:defaultImageDpi w14:val="32767"/>
  <w15:chartTrackingRefBased/>
  <w15:docId w15:val="{D018DB11-1516-4523-9D39-7DD02A8F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tr-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Balk4">
    <w:name w:val="heading 4"/>
    <w:basedOn w:val="Normal"/>
    <w:next w:val="Normal"/>
    <w:link w:val="Balk4Char"/>
    <w:uiPriority w:val="9"/>
    <w:qFormat/>
    <w:rsid w:val="00B359E4"/>
    <w:pPr>
      <w:outlineLvl w:val="3"/>
    </w:pPr>
    <w:rPr>
      <w:b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2ABD"/>
    <w:rPr>
      <w:caps/>
      <w:color w:val="000000" w:themeColor="text1"/>
      <w:sz w:val="96"/>
      <w:szCs w:val="76"/>
    </w:rPr>
  </w:style>
  <w:style w:type="character" w:styleId="Vurgu">
    <w:name w:val="Emphasis"/>
    <w:basedOn w:val="VarsaylanParagrafYazTipi"/>
    <w:uiPriority w:val="11"/>
    <w:semiHidden/>
    <w:qFormat/>
    <w:rsid w:val="00E25A26"/>
    <w:rPr>
      <w:i/>
      <w:iCs/>
    </w:rPr>
  </w:style>
  <w:style w:type="character" w:customStyle="1" w:styleId="Balk1Char">
    <w:name w:val="Başlık 1 Char"/>
    <w:basedOn w:val="VarsaylanParagrafYazTipi"/>
    <w:link w:val="Balk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arih">
    <w:name w:val="Date"/>
    <w:basedOn w:val="Normal"/>
    <w:next w:val="Normal"/>
    <w:link w:val="TarihChar"/>
    <w:uiPriority w:val="99"/>
    <w:rsid w:val="00036450"/>
  </w:style>
  <w:style w:type="character" w:customStyle="1" w:styleId="TarihChar">
    <w:name w:val="Tarih Char"/>
    <w:basedOn w:val="VarsaylanParagrafYazTipi"/>
    <w:link w:val="Tarih"/>
    <w:uiPriority w:val="99"/>
    <w:rsid w:val="00036450"/>
    <w:rPr>
      <w:sz w:val="18"/>
      <w:szCs w:val="22"/>
    </w:rPr>
  </w:style>
  <w:style w:type="character" w:styleId="Kpr">
    <w:name w:val="Hyperlink"/>
    <w:basedOn w:val="VarsaylanParagrafYazTipi"/>
    <w:uiPriority w:val="99"/>
    <w:unhideWhenUsed/>
    <w:rsid w:val="00281FD5"/>
    <w:rPr>
      <w:color w:val="B85A22" w:themeColor="accent2" w:themeShade="BF"/>
      <w:u w:val="single"/>
    </w:rPr>
  </w:style>
  <w:style w:type="character" w:styleId="zmlenmeyenBahsetme">
    <w:name w:val="Unresolved Mention"/>
    <w:basedOn w:val="VarsaylanParagrafYazTipi"/>
    <w:uiPriority w:val="99"/>
    <w:semiHidden/>
    <w:rsid w:val="004813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0C45FF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0C45FF"/>
    <w:rPr>
      <w:sz w:val="22"/>
      <w:szCs w:val="22"/>
    </w:rPr>
  </w:style>
  <w:style w:type="table" w:styleId="TabloKlavuzu">
    <w:name w:val="Table Grid"/>
    <w:basedOn w:val="NormalTablo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1B2ABD"/>
    <w:rPr>
      <w:color w:val="808080"/>
    </w:rPr>
  </w:style>
  <w:style w:type="paragraph" w:styleId="Altyaz">
    <w:name w:val="Subtitle"/>
    <w:basedOn w:val="Normal"/>
    <w:next w:val="Normal"/>
    <w:link w:val="Altyaz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ltyazChar">
    <w:name w:val="Altyazı Char"/>
    <w:basedOn w:val="VarsaylanParagrafYazTipi"/>
    <w:link w:val="Altyaz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Balk3Char">
    <w:name w:val="Başlık 3 Char"/>
    <w:basedOn w:val="VarsaylanParagrafYazTipi"/>
    <w:link w:val="Balk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Balk4Char">
    <w:name w:val="Başlık 4 Char"/>
    <w:basedOn w:val="VarsaylanParagrafYazTipi"/>
    <w:link w:val="Balk4"/>
    <w:uiPriority w:val="9"/>
    <w:rsid w:val="00B359E4"/>
    <w:rPr>
      <w:b/>
      <w:sz w:val="18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219EE"/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219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avi%20gri%20&#246;zge&#231;mi&#351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31644F61A0443582307E53BA6A3EE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67CAF04-F01E-4745-AB5D-AA17C1F0B014}"/>
      </w:docPartPr>
      <w:docPartBody>
        <w:p w:rsidR="00AB317C" w:rsidRDefault="00000000">
          <w:pPr>
            <w:pStyle w:val="7531644F61A0443582307E53BA6A3EE6"/>
          </w:pPr>
          <w:r w:rsidRPr="00CB0055">
            <w:rPr>
              <w:lang w:bidi="tr-TR"/>
            </w:rPr>
            <w:t>İletişim</w:t>
          </w:r>
        </w:p>
      </w:docPartBody>
    </w:docPart>
    <w:docPart>
      <w:docPartPr>
        <w:name w:val="66FE7AF5605C48F6BB6129250C6EE3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E43B6A0-4390-4B2E-AF23-53E270A9EB5D}"/>
      </w:docPartPr>
      <w:docPartBody>
        <w:p w:rsidR="00AB317C" w:rsidRDefault="00000000">
          <w:pPr>
            <w:pStyle w:val="66FE7AF5605C48F6BB6129250C6EE3EE"/>
          </w:pPr>
          <w:r w:rsidRPr="004D3011">
            <w:rPr>
              <w:lang w:bidi="tr-TR"/>
            </w:rPr>
            <w:t>TELEFON:</w:t>
          </w:r>
        </w:p>
      </w:docPartBody>
    </w:docPart>
    <w:docPart>
      <w:docPartPr>
        <w:name w:val="F757371A81A3458797092B4C01CCAEA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40775C2-FD8F-4B02-AEA0-DCE0C8F51771}"/>
      </w:docPartPr>
      <w:docPartBody>
        <w:p w:rsidR="00AB317C" w:rsidRDefault="00000000">
          <w:pPr>
            <w:pStyle w:val="F757371A81A3458797092B4C01CCAEA9"/>
          </w:pPr>
          <w:r w:rsidRPr="004D3011">
            <w:rPr>
              <w:lang w:bidi="tr-TR"/>
            </w:rPr>
            <w:t>E-POSTA:</w:t>
          </w:r>
        </w:p>
      </w:docPartBody>
    </w:docPart>
    <w:docPart>
      <w:docPartPr>
        <w:name w:val="F990B89E6BCF42A1864972C4DC317C8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D11B52A-510E-433D-B485-3DB296D8389A}"/>
      </w:docPartPr>
      <w:docPartBody>
        <w:p w:rsidR="00AB317C" w:rsidRDefault="00853DF5" w:rsidP="00853DF5">
          <w:pPr>
            <w:pStyle w:val="F990B89E6BCF42A1864972C4DC317C8D"/>
          </w:pPr>
          <w:r w:rsidRPr="00036450">
            <w:rPr>
              <w:lang w:bidi="tr-TR"/>
            </w:rPr>
            <w:t>EĞİTİM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F5"/>
    <w:rsid w:val="000E24DF"/>
    <w:rsid w:val="006051A1"/>
    <w:rsid w:val="00853DF5"/>
    <w:rsid w:val="00856CF1"/>
    <w:rsid w:val="008E320E"/>
    <w:rsid w:val="009638E7"/>
    <w:rsid w:val="00AB317C"/>
    <w:rsid w:val="00B73416"/>
    <w:rsid w:val="00BE01CB"/>
    <w:rsid w:val="00C20F09"/>
    <w:rsid w:val="00CB2DE7"/>
    <w:rsid w:val="00D5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7531644F61A0443582307E53BA6A3EE6">
    <w:name w:val="7531644F61A0443582307E53BA6A3EE6"/>
  </w:style>
  <w:style w:type="paragraph" w:customStyle="1" w:styleId="66FE7AF5605C48F6BB6129250C6EE3EE">
    <w:name w:val="66FE7AF5605C48F6BB6129250C6EE3EE"/>
  </w:style>
  <w:style w:type="paragraph" w:customStyle="1" w:styleId="F757371A81A3458797092B4C01CCAEA9">
    <w:name w:val="F757371A81A3458797092B4C01CCAEA9"/>
  </w:style>
  <w:style w:type="character" w:styleId="Kpr">
    <w:name w:val="Hyperlink"/>
    <w:basedOn w:val="VarsaylanParagrafYazTipi"/>
    <w:uiPriority w:val="99"/>
    <w:unhideWhenUsed/>
    <w:rPr>
      <w:color w:val="BF4E14" w:themeColor="accent2" w:themeShade="BF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F990B89E6BCF42A1864972C4DC317C8D">
    <w:name w:val="F990B89E6BCF42A1864972C4DC317C8D"/>
    <w:rsid w:val="00853D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Mavi gri özgeçmiş</Template>
  <TotalTime>26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radyoloji</dc:creator>
  <cp:keywords/>
  <dc:description/>
  <cp:lastModifiedBy>Radyoloji Tekniker</cp:lastModifiedBy>
  <cp:revision>6</cp:revision>
  <dcterms:created xsi:type="dcterms:W3CDTF">2026-01-28T09:29:00Z</dcterms:created>
  <dcterms:modified xsi:type="dcterms:W3CDTF">2026-01-28T10:38:00Z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